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F88B" w14:textId="14D74CCB" w:rsidR="00D25F38" w:rsidRDefault="00414248" w:rsidP="00BA674E">
      <w:pPr>
        <w:contextualSpacing/>
        <w:jc w:val="center"/>
        <w:rPr>
          <w:rFonts w:ascii="Arial" w:hAnsi="Arial" w:cs="Arial"/>
          <w:b/>
          <w:sz w:val="28"/>
          <w:szCs w:val="20"/>
        </w:rPr>
      </w:pPr>
      <w:r w:rsidRPr="00414248">
        <w:rPr>
          <w:rFonts w:ascii="Arial" w:hAnsi="Arial" w:cs="Arial"/>
          <w:b/>
          <w:sz w:val="28"/>
          <w:szCs w:val="20"/>
        </w:rPr>
        <w:t>Manjusha Sagi</w:t>
      </w:r>
    </w:p>
    <w:p w14:paraId="2A97BD7F" w14:textId="77777777" w:rsidR="00D25F38" w:rsidRDefault="00D25F38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1A4D722D" w14:textId="339EEED2" w:rsidR="00D25F38" w:rsidRPr="002B4736" w:rsidRDefault="008F7920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Professional </w:t>
      </w:r>
      <w:r w:rsidR="00CA3E70" w:rsidRPr="002B4736">
        <w:rPr>
          <w:rFonts w:ascii="Arial" w:hAnsi="Arial" w:cs="Arial"/>
          <w:b/>
          <w:sz w:val="20"/>
          <w:szCs w:val="20"/>
        </w:rPr>
        <w:t>Summary:</w:t>
      </w:r>
    </w:p>
    <w:p w14:paraId="30C81067" w14:textId="5BABA01E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Senior Frontend Engineer with 8+ years of experience designing, developing, and delivering scalable enterprise web applications across fintech, banking, and business environments. Strong background building modern user-facing platforms, internal operational systems, workflow applications, and digital transformation initiatives that improve efficiency, usability, and long-term maintainability. Proven expertise in Angular (AngularJS through Angular 20), TypeScript, JavaScript, HTML5, CSS3, SCSS, and modern frontend engineering best practices.</w:t>
      </w:r>
    </w:p>
    <w:p w14:paraId="062A07A7" w14:textId="028BC4E8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Strong expertise building complex Angular applications using components, services, routing, dependency injection, lazy loading, reusable architecture patterns, and responsive UI design.</w:t>
      </w:r>
    </w:p>
    <w:p w14:paraId="1574490B" w14:textId="55209039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Proven success modernizing legacy AngularJS applications to modern Angular frameworks, improving scalability, maintainability, and long-term supportability.</w:t>
      </w:r>
    </w:p>
    <w:p w14:paraId="2922E764" w14:textId="60C48A53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Hands-on experience integrating REST APIs, asynchronous workflows, enterprise data platforms, and backend services to deliver seamless end-to-end user experiences.</w:t>
      </w:r>
    </w:p>
    <w:p w14:paraId="3B13AA3D" w14:textId="305C1439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 xml:space="preserve">Strong experience with </w:t>
      </w:r>
      <w:proofErr w:type="spellStart"/>
      <w:r w:rsidRPr="000D5EE9">
        <w:rPr>
          <w:rFonts w:ascii="Arial" w:hAnsi="Arial" w:cs="Arial"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sz w:val="20"/>
          <w:szCs w:val="20"/>
        </w:rPr>
        <w:t xml:space="preserve"> operators and reactive programming patterns including request chaining, debouncing, cancellation, state updates, and stream-based UI interactions.</w:t>
      </w:r>
    </w:p>
    <w:p w14:paraId="7C76C7DD" w14:textId="2A155860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Delivered measurable performance improvements through UI optimization, API redesign collaboration, component refactoring, and efficient rendering strategies across enterprise applications.</w:t>
      </w:r>
    </w:p>
    <w:p w14:paraId="73DE6417" w14:textId="381B95A3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Proven ability to design reusable UI components, shared frontend libraries, and modular architecture patterns that accelerate development and reduce duplicate code.</w:t>
      </w:r>
    </w:p>
    <w:p w14:paraId="35B2BB78" w14:textId="65752397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Experience collaborating with product owners, UX teams, QA teams, business analysts, and backend engineers in Agile/Scrum environments to deliver features on schedule.</w:t>
      </w:r>
    </w:p>
    <w:p w14:paraId="24CEC0D7" w14:textId="0EC1C6B1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Strong understanding of code quality practices including Git workflows, pull requests, peer reviews, defect resolution, and maintainable TypeScript code standards.</w:t>
      </w:r>
    </w:p>
    <w:p w14:paraId="2AC8AE35" w14:textId="4A07D665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Experience working with containerized application environments using Docker and Kubernetes, supporting cloud-native deployments, application scalability, CI/CD pipelines, and production release processes.</w:t>
      </w:r>
    </w:p>
    <w:p w14:paraId="6FCFE046" w14:textId="1DF46057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Ability to balance new feature delivery, bug fixes, refactoring, and performance improvements across active projects.</w:t>
      </w:r>
    </w:p>
    <w:p w14:paraId="14DBC00A" w14:textId="2EED9A94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Experience developing accessible web applications aligned with WCAG standards, semantic HTML, keyboard navigation, and inclusive UI best practices.</w:t>
      </w:r>
    </w:p>
    <w:p w14:paraId="4D62F49B" w14:textId="28D707CD" w:rsidR="000D5EE9" w:rsidRPr="000D5EE9" w:rsidRDefault="000D5EE9" w:rsidP="000D5EE9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0D5EE9">
        <w:rPr>
          <w:rFonts w:ascii="Arial" w:hAnsi="Arial" w:cs="Arial"/>
          <w:sz w:val="20"/>
          <w:szCs w:val="20"/>
        </w:rPr>
        <w:t>Additional experience with React, Next.js, and cloud-native application deployment practices, expanding capability across modern frontend ecosystems.</w:t>
      </w:r>
    </w:p>
    <w:p w14:paraId="1B8644E6" w14:textId="77777777" w:rsidR="00CA3E70" w:rsidRDefault="00CA3E70" w:rsidP="00CA3E7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20DF11B5" w14:textId="77777777" w:rsidR="00ED3545" w:rsidRPr="002B4736" w:rsidRDefault="00ED3545" w:rsidP="00CA3E7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090DF656" w14:textId="77777777" w:rsidR="00D25F38" w:rsidRPr="00CA3E70" w:rsidRDefault="00CA3E70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Technical Skills</w:t>
      </w:r>
      <w:r w:rsidRPr="002B4736">
        <w:rPr>
          <w:rFonts w:ascii="Arial" w:hAnsi="Arial" w:cs="Arial"/>
          <w:b/>
          <w:sz w:val="20"/>
          <w:szCs w:val="20"/>
        </w:rPr>
        <w:t>:</w:t>
      </w:r>
    </w:p>
    <w:p w14:paraId="353E369D" w14:textId="74A9196F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Languages: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>JavaScript (ES6+), TypeScript, HTML5, CSS3, SCSS</w:t>
      </w:r>
    </w:p>
    <w:p w14:paraId="2EC20744" w14:textId="28BAE3DE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Frontend Frameworks &amp; Libraries: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 xml:space="preserve">Angular (AngularJS, Angular 8, Angular 11, Angular 20), React, Next.js, </w:t>
      </w:r>
      <w:proofErr w:type="spellStart"/>
      <w:r w:rsidRPr="00F76DBA">
        <w:rPr>
          <w:rFonts w:ascii="Arial" w:hAnsi="Arial" w:cs="Arial"/>
          <w:sz w:val="20"/>
          <w:szCs w:val="20"/>
        </w:rPr>
        <w:t>RxJS</w:t>
      </w:r>
      <w:proofErr w:type="spellEnd"/>
    </w:p>
    <w:p w14:paraId="649D9A8F" w14:textId="1725FD38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UI &amp; Styling: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>Angular Material, Bootstrap, Responsive Web Design, Cross-Browser Compatibility, Accessibility (WCAG)</w:t>
      </w:r>
    </w:p>
    <w:p w14:paraId="0D3F5E82" w14:textId="2B713F8E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State Management &amp; Data Handling: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F76DBA">
        <w:rPr>
          <w:rFonts w:ascii="Arial" w:hAnsi="Arial" w:cs="Arial"/>
          <w:sz w:val="20"/>
          <w:szCs w:val="20"/>
        </w:rPr>
        <w:t>RxJS</w:t>
      </w:r>
      <w:proofErr w:type="spellEnd"/>
      <w:r w:rsidRPr="00F76DBA">
        <w:rPr>
          <w:rFonts w:ascii="Arial" w:hAnsi="Arial" w:cs="Arial"/>
          <w:sz w:val="20"/>
          <w:szCs w:val="20"/>
        </w:rPr>
        <w:t>, Reactive Forms, Component-Based Architecture, REST API Integration</w:t>
      </w:r>
    </w:p>
    <w:p w14:paraId="53194CAF" w14:textId="63D4767C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Cloud, Containers &amp; DevOps: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 xml:space="preserve">Kubernetes, Docker, CI/CD Pipelines, </w:t>
      </w:r>
      <w:proofErr w:type="spellStart"/>
      <w:r w:rsidRPr="00F76DBA">
        <w:rPr>
          <w:rFonts w:ascii="Arial" w:hAnsi="Arial" w:cs="Arial"/>
          <w:sz w:val="20"/>
          <w:szCs w:val="20"/>
        </w:rPr>
        <w:t>GitOps</w:t>
      </w:r>
      <w:proofErr w:type="spellEnd"/>
      <w:r w:rsidRPr="00F76DBA">
        <w:rPr>
          <w:rFonts w:ascii="Arial" w:hAnsi="Arial" w:cs="Arial"/>
          <w:sz w:val="20"/>
          <w:szCs w:val="20"/>
        </w:rPr>
        <w:t xml:space="preserve"> Concepts</w:t>
      </w:r>
    </w:p>
    <w:p w14:paraId="0C9FBCE7" w14:textId="5CF35E93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Version Control &amp; Tools: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>Git, GitHub, Bitbucket, Jira, Postman</w:t>
      </w:r>
    </w:p>
    <w:p w14:paraId="671EAFE6" w14:textId="649F68D8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Databases: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>SQL, MySQL</w:t>
      </w:r>
    </w:p>
    <w:p w14:paraId="1F4EFD6C" w14:textId="790B7AD6" w:rsidR="00F76DBA" w:rsidRPr="00F76DBA" w:rsidRDefault="00F76DBA" w:rsidP="00F76DB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6DBA">
        <w:rPr>
          <w:rFonts w:ascii="Arial" w:hAnsi="Arial" w:cs="Arial"/>
          <w:b/>
          <w:bCs/>
          <w:sz w:val="20"/>
          <w:szCs w:val="20"/>
        </w:rPr>
        <w:t>Architecture &amp; Development Practices: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76DBA">
        <w:rPr>
          <w:rFonts w:ascii="Arial" w:hAnsi="Arial" w:cs="Arial"/>
          <w:sz w:val="20"/>
          <w:szCs w:val="20"/>
        </w:rPr>
        <w:t>Single Page Applications (SPA), Micro Frontend Concepts, Agile/Scrum Methodologies, Performance Optimization, Code Reviews</w:t>
      </w:r>
    </w:p>
    <w:p w14:paraId="409A7A76" w14:textId="77777777" w:rsidR="00D25F38" w:rsidRDefault="00D25F38" w:rsidP="00CA3E7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0158DF6E" w14:textId="77777777" w:rsidR="00CA3E70" w:rsidRPr="002B4736" w:rsidRDefault="00CA3E70" w:rsidP="00CA3E7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33171914" w14:textId="77777777" w:rsidR="00F76DBA" w:rsidRDefault="00F76DBA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18A695C1" w14:textId="77777777" w:rsidR="00F76DBA" w:rsidRDefault="00F76DBA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76EF519" w14:textId="1829DA40" w:rsidR="00D25F38" w:rsidRPr="000D5EE9" w:rsidRDefault="00CA3E70" w:rsidP="00CA3E70">
      <w:pPr>
        <w:contextualSpacing/>
        <w:jc w:val="both"/>
        <w:rPr>
          <w:rFonts w:ascii="Arial" w:eastAsia="Garamond" w:hAnsi="Arial" w:cs="Arial"/>
          <w:sz w:val="20"/>
          <w:szCs w:val="20"/>
        </w:rPr>
      </w:pPr>
      <w:r w:rsidRPr="002B4736">
        <w:rPr>
          <w:rFonts w:ascii="Arial" w:hAnsi="Arial" w:cs="Arial"/>
          <w:b/>
          <w:sz w:val="20"/>
          <w:szCs w:val="20"/>
        </w:rPr>
        <w:lastRenderedPageBreak/>
        <w:t>Professional Experience:</w:t>
      </w:r>
    </w:p>
    <w:p w14:paraId="02B5A30B" w14:textId="42727925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>Blue Yonder</w:t>
      </w:r>
      <w:r w:rsidRPr="0041424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0D5EE9">
        <w:rPr>
          <w:rFonts w:ascii="Arial" w:hAnsi="Arial" w:cs="Arial"/>
          <w:b/>
          <w:sz w:val="20"/>
          <w:szCs w:val="20"/>
        </w:rPr>
        <w:t xml:space="preserve">     </w:t>
      </w:r>
      <w:r w:rsidRPr="00414248">
        <w:rPr>
          <w:rFonts w:ascii="Arial" w:hAnsi="Arial" w:cs="Arial"/>
          <w:b/>
          <w:sz w:val="20"/>
          <w:szCs w:val="20"/>
        </w:rPr>
        <w:t>Nov 2025</w:t>
      </w:r>
      <w:r w:rsidR="000D5EE9">
        <w:rPr>
          <w:rFonts w:ascii="Arial" w:hAnsi="Arial" w:cs="Arial"/>
          <w:b/>
          <w:sz w:val="20"/>
          <w:szCs w:val="20"/>
        </w:rPr>
        <w:t xml:space="preserve"> </w:t>
      </w:r>
      <w:r w:rsidR="000D5EE9" w:rsidRPr="00414248">
        <w:rPr>
          <w:rFonts w:ascii="Arial" w:hAnsi="Arial" w:cs="Arial"/>
          <w:b/>
          <w:sz w:val="20"/>
          <w:szCs w:val="20"/>
        </w:rPr>
        <w:t xml:space="preserve">– </w:t>
      </w:r>
      <w:r w:rsidR="000D5EE9">
        <w:rPr>
          <w:rFonts w:ascii="Arial" w:hAnsi="Arial" w:cs="Arial"/>
          <w:b/>
          <w:sz w:val="20"/>
          <w:szCs w:val="20"/>
        </w:rPr>
        <w:t>Present</w:t>
      </w:r>
    </w:p>
    <w:p w14:paraId="4BCC833F" w14:textId="5AF9F680" w:rsidR="00414248" w:rsidRPr="00414248" w:rsidRDefault="000D5EE9" w:rsidP="0041424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Senior </w:t>
      </w:r>
      <w:r w:rsidR="00414248" w:rsidRPr="00414248">
        <w:rPr>
          <w:rFonts w:ascii="Arial" w:hAnsi="Arial" w:cs="Arial"/>
          <w:b/>
          <w:sz w:val="20"/>
          <w:szCs w:val="20"/>
        </w:rPr>
        <w:t>Frontend Engineer</w:t>
      </w:r>
    </w:p>
    <w:p w14:paraId="49E5F637" w14:textId="16FFE881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</w:t>
      </w:r>
      <w:r w:rsidRPr="000D5EE9">
        <w:rPr>
          <w:rFonts w:ascii="Arial" w:hAnsi="Arial" w:cs="Arial"/>
          <w:bCs/>
          <w:sz w:val="20"/>
          <w:szCs w:val="20"/>
        </w:rPr>
        <w:t>evelop</w:t>
      </w:r>
      <w:r>
        <w:rPr>
          <w:rFonts w:ascii="Arial" w:hAnsi="Arial" w:cs="Arial"/>
          <w:bCs/>
          <w:sz w:val="20"/>
          <w:szCs w:val="20"/>
        </w:rPr>
        <w:t>ed and maintained</w:t>
      </w:r>
      <w:r w:rsidRPr="000D5EE9">
        <w:rPr>
          <w:rFonts w:ascii="Arial" w:hAnsi="Arial" w:cs="Arial"/>
          <w:bCs/>
          <w:sz w:val="20"/>
          <w:szCs w:val="20"/>
        </w:rPr>
        <w:t xml:space="preserve"> enterprise-scale AI-powered HR Assistant applications using Angular, TypeScript,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HTML5, SCSS, and RESTful APIs, delivering highly responsive conversational user experiences. </w:t>
      </w:r>
    </w:p>
    <w:p w14:paraId="16237108" w14:textId="3A15186C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Integrate Angular frontend applications with LLM-powered AI services, microservices, and enterprise APIs, enabling real-time conversational workflows and intelligent employee self-service capabilities. </w:t>
      </w:r>
    </w:p>
    <w:p w14:paraId="68B3EA3D" w14:textId="78910D26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Design and implement advanced reactive programming solutions using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 operators including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switchMap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mergeMap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concatMap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combineLatest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debounceTime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retry, and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catchError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 for efficient event handling and asynchronous data processing. </w:t>
      </w:r>
    </w:p>
    <w:p w14:paraId="592E180D" w14:textId="4751B760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 reusable Angular libraries, components, directives, pipes, and shared services to standardize frontend development and accelerate feature delivery across multiple applications. </w:t>
      </w:r>
    </w:p>
    <w:p w14:paraId="585D8828" w14:textId="638FD909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Implement centralized state management using Angular services,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 Observables,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BehaviorSubjects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dependency injection, and reactive design patterns to maintain application consistency and scalability. </w:t>
      </w:r>
    </w:p>
    <w:p w14:paraId="173D53C8" w14:textId="48A8C84C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Build dynamic chat interfaces supporting streaming responses, conversation history management, context preservation, user feedback collection, notification handling, and real-time status updates. </w:t>
      </w:r>
    </w:p>
    <w:p w14:paraId="26C3CCB1" w14:textId="55F4AD90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 context-aware request orchestration by incorporating employee profiles, organizational hierarchy, geographic location, authorization models, and business metadata into AI service interactions. </w:t>
      </w:r>
    </w:p>
    <w:p w14:paraId="40905C25" w14:textId="3543FA9C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Collaborate with backend engineering teams to define API specifications, JSON schemas, authentication mechanisms, and integration strategies for distributed cloud-native applications. </w:t>
      </w:r>
    </w:p>
    <w:p w14:paraId="7D2BD9F8" w14:textId="7647B6D1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Optimize frontend application performance through lazy loading, route-based code splitting,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OnPush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 change detection, bundle optimization, memory leak prevention, and efficient rendering techniques. </w:t>
      </w:r>
    </w:p>
    <w:p w14:paraId="1655F9D4" w14:textId="751CFC3C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Implement robust error handling, retry strategies, request cancellation mechanisms, response aggregation, and concurrency controls to support complex multi-step conversational workflows. </w:t>
      </w:r>
    </w:p>
    <w:p w14:paraId="7B5E01DE" w14:textId="1BA4BF4D" w:rsidR="000D5EE9" w:rsidRPr="00954CB2" w:rsidRDefault="0049048A" w:rsidP="0049048A">
      <w:pPr>
        <w:pStyle w:val="NormalWeb"/>
        <w:numPr>
          <w:ilvl w:val="0"/>
          <w:numId w:val="32"/>
        </w:numPr>
        <w:rPr>
          <w:rFonts w:ascii="Arial" w:hAnsi="Arial" w:cs="Arial"/>
          <w:bCs/>
          <w:sz w:val="20"/>
          <w:szCs w:val="20"/>
        </w:rPr>
      </w:pPr>
      <w:r w:rsidRPr="00954CB2">
        <w:rPr>
          <w:rFonts w:ascii="Arial" w:hAnsi="Arial" w:cs="Arial"/>
          <w:bCs/>
          <w:sz w:val="20"/>
          <w:szCs w:val="20"/>
        </w:rPr>
        <w:t>Worked with Docker and Kubernetes to deploy Angular applications, supporting containerized builds and Helm-based releases alongside the DevOps team.</w:t>
      </w:r>
      <w:r w:rsidR="000D5EE9" w:rsidRPr="0049048A">
        <w:rPr>
          <w:rFonts w:ascii="Arial" w:hAnsi="Arial" w:cs="Arial"/>
          <w:bCs/>
          <w:sz w:val="20"/>
          <w:szCs w:val="20"/>
        </w:rPr>
        <w:t xml:space="preserve"> </w:t>
      </w:r>
    </w:p>
    <w:p w14:paraId="607AA944" w14:textId="0FC0818B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Participate in CI/CD pipelines leveraging Git, pull requests, automated testing, code reviews, build automation, and deployment workflows across development, QA, staging, and production environments. </w:t>
      </w:r>
    </w:p>
    <w:p w14:paraId="5CBC8D36" w14:textId="7B0A657C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Ensure application quality through unit testing, integration testing, static code analysis, peer reviews, and adherence to enterprise frontend architecture and security standards. </w:t>
      </w:r>
    </w:p>
    <w:p w14:paraId="488245F4" w14:textId="3920B09F" w:rsidR="000D5EE9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Partner with Product Owners, UX teams, Solution Architects, and cross-functional engineering teams in Agile/Scrum environments to deliver scalable, secure, and maintainable enterprise solutions. </w:t>
      </w:r>
    </w:p>
    <w:p w14:paraId="2A44DCCB" w14:textId="63FC479E" w:rsidR="002D4838" w:rsidRPr="000D5EE9" w:rsidRDefault="000D5EE9" w:rsidP="000D5EE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>Mentor junior engineers, provide technical guidance during design reviews, and promote best practices in Angular development, performance optimization, and frontend architecture.</w:t>
      </w:r>
    </w:p>
    <w:p w14:paraId="7FB445DC" w14:textId="77777777" w:rsidR="000D5EE9" w:rsidRPr="000D5EE9" w:rsidRDefault="000D5EE9" w:rsidP="000D5EE9">
      <w:pPr>
        <w:pStyle w:val="ListParagraph"/>
        <w:jc w:val="both"/>
        <w:rPr>
          <w:rFonts w:ascii="Arial" w:hAnsi="Arial" w:cs="Arial"/>
          <w:b/>
          <w:sz w:val="20"/>
          <w:szCs w:val="20"/>
        </w:rPr>
      </w:pPr>
    </w:p>
    <w:p w14:paraId="5393A410" w14:textId="6B6AA9C5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 xml:space="preserve">Product Stack </w:t>
      </w:r>
      <w:r w:rsidRPr="0041424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</w:t>
      </w:r>
      <w:r w:rsidRPr="00414248">
        <w:rPr>
          <w:rFonts w:ascii="Arial" w:hAnsi="Arial" w:cs="Arial"/>
          <w:b/>
          <w:sz w:val="20"/>
          <w:szCs w:val="20"/>
        </w:rPr>
        <w:t>April 2022 – Oct 2025</w:t>
      </w:r>
    </w:p>
    <w:p w14:paraId="0665E540" w14:textId="0E188C5D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>Frontend Engineer</w:t>
      </w:r>
    </w:p>
    <w:p w14:paraId="5A55C906" w14:textId="1DD10AFF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Developed and maintained scalable single-page applications (SPAs) using Angular, TypeScript,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HTML5, CSS3, and RESTful APIs for enterprise fintech platforms. </w:t>
      </w:r>
    </w:p>
    <w:p w14:paraId="280DD38E" w14:textId="58A83B2C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Architected and implemented an Angular-based API onboarding portal enabling external partners to securely request and manage API access through automated workflows. </w:t>
      </w:r>
    </w:p>
    <w:p w14:paraId="3579C966" w14:textId="31DD55C4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Built a role-based internal Angular dashboard for reviewing, approving, and tracking API access requests, improving operational efficiency and increasing API adoption by 50%. </w:t>
      </w:r>
    </w:p>
    <w:p w14:paraId="1C302D97" w14:textId="5CA8AB96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Designed and developed reusable Angular components, shared modules, directives, and services to promote code reusability, consistency, and faster feature delivery. </w:t>
      </w:r>
    </w:p>
    <w:p w14:paraId="7F51C408" w14:textId="01BEF48A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Implemented reactive forms, route guards, lazy loading, dependency injection, and state management patterns to improve application performance and maintainability. </w:t>
      </w:r>
    </w:p>
    <w:p w14:paraId="7EDA605D" w14:textId="21AC4EEA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lastRenderedPageBreak/>
        <w:t xml:space="preserve">Collaborated with UX designers, product owners, and backend engineers to translate business requirements into scalable frontend solutions and responsive user interfaces. </w:t>
      </w:r>
    </w:p>
    <w:p w14:paraId="1AAFBA90" w14:textId="3B6D8378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Integrated frontend applications with RESTful microservices and backend APIs, handling asynchronous data flows using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 Observables and Angular HTTP Client. </w:t>
      </w:r>
    </w:p>
    <w:p w14:paraId="6294D3A4" w14:textId="4D9EFA4D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Defined and consumed mock API contracts using JSON-based payloads to enable parallel frontend and backend development and minimize integration risks. </w:t>
      </w:r>
    </w:p>
    <w:p w14:paraId="028836AA" w14:textId="38B17A84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Applied component-driven architecture and Angular best practices to organize modules, services, and shared libraries, improving long-term maintainability. </w:t>
      </w:r>
    </w:p>
    <w:p w14:paraId="3EA5C371" w14:textId="39178831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Optimized application performance through lazy loading, bundle optimization, change detection strategies, and efficient API consumption patterns. </w:t>
      </w:r>
    </w:p>
    <w:p w14:paraId="78479BEB" w14:textId="2070BAD5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Troubleshot and resolved production issues, UI defects, browser compatibility concerns, and API integration problems across multiple applications. </w:t>
      </w:r>
    </w:p>
    <w:p w14:paraId="6E357D5B" w14:textId="0D435A80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Participated in Agile/Scrum ceremonies including sprint planning, backlog grooming, story estimation, code reviews, and continuous delivery of production features. </w:t>
      </w:r>
    </w:p>
    <w:p w14:paraId="1516F6FC" w14:textId="7EAEBDF9" w:rsidR="000D5EE9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Utilized Git-based version control workflows and CI/CD pipelines to support automated builds, deployments, and release management processes. </w:t>
      </w:r>
    </w:p>
    <w:p w14:paraId="58510C08" w14:textId="0F188A3A" w:rsidR="00414248" w:rsidRPr="000D5EE9" w:rsidRDefault="000D5EE9" w:rsidP="000D5E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>Worked closely with QA teams to validate functionality, perform regression testing, and ensure high-quality software releases in production environments.</w:t>
      </w:r>
    </w:p>
    <w:p w14:paraId="0F0C4AE3" w14:textId="77777777" w:rsidR="002D4838" w:rsidRPr="00414248" w:rsidRDefault="002D4838" w:rsidP="00414248">
      <w:pPr>
        <w:jc w:val="both"/>
        <w:rPr>
          <w:rFonts w:ascii="Arial" w:hAnsi="Arial" w:cs="Arial"/>
          <w:b/>
          <w:sz w:val="20"/>
          <w:szCs w:val="20"/>
        </w:rPr>
      </w:pPr>
    </w:p>
    <w:p w14:paraId="41A60856" w14:textId="5C9658AB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 xml:space="preserve">Fidelity National Information Services </w:t>
      </w:r>
      <w:r w:rsidRPr="0041424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2D4838">
        <w:rPr>
          <w:rFonts w:ascii="Arial" w:hAnsi="Arial" w:cs="Arial"/>
          <w:b/>
          <w:sz w:val="20"/>
          <w:szCs w:val="20"/>
        </w:rPr>
        <w:tab/>
      </w:r>
      <w:r w:rsidR="000D5EE9">
        <w:rPr>
          <w:rFonts w:ascii="Arial" w:hAnsi="Arial" w:cs="Arial"/>
          <w:b/>
          <w:sz w:val="20"/>
          <w:szCs w:val="20"/>
        </w:rPr>
        <w:t xml:space="preserve">   </w:t>
      </w:r>
      <w:r w:rsidR="002D4838">
        <w:rPr>
          <w:rFonts w:ascii="Arial" w:hAnsi="Arial" w:cs="Arial"/>
          <w:b/>
          <w:sz w:val="20"/>
          <w:szCs w:val="20"/>
        </w:rPr>
        <w:t xml:space="preserve"> Nov</w:t>
      </w:r>
      <w:r w:rsidRPr="00414248">
        <w:rPr>
          <w:rFonts w:ascii="Arial" w:hAnsi="Arial" w:cs="Arial"/>
          <w:b/>
          <w:sz w:val="20"/>
          <w:szCs w:val="20"/>
        </w:rPr>
        <w:t xml:space="preserve"> 2018 – </w:t>
      </w:r>
      <w:r w:rsidR="000D5EE9">
        <w:rPr>
          <w:rFonts w:ascii="Arial" w:hAnsi="Arial" w:cs="Arial"/>
          <w:b/>
          <w:sz w:val="20"/>
          <w:szCs w:val="20"/>
        </w:rPr>
        <w:t>Mar</w:t>
      </w:r>
      <w:r w:rsidRPr="00414248">
        <w:rPr>
          <w:rFonts w:ascii="Arial" w:hAnsi="Arial" w:cs="Arial"/>
          <w:b/>
          <w:sz w:val="20"/>
          <w:szCs w:val="20"/>
        </w:rPr>
        <w:t xml:space="preserve"> 2022</w:t>
      </w:r>
    </w:p>
    <w:p w14:paraId="78B3B119" w14:textId="209E053E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>Software Developer</w:t>
      </w:r>
    </w:p>
    <w:p w14:paraId="1D15B6D1" w14:textId="4A366CFF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Developed and enhanced customer-facing and internal banking functionalities for the UNITED Omnichannel Banking Platform, supporting Banker and Teller workflows across retail banking operations. </w:t>
      </w:r>
    </w:p>
    <w:p w14:paraId="65132FC3" w14:textId="25C2A251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Designed and implemented responsive web applications using AngularJS, Angular 8, TypeScript, JavaScript, HTML5, CSS3, and RESTful APIs. </w:t>
      </w:r>
    </w:p>
    <w:p w14:paraId="2C1C42C1" w14:textId="39FD2546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Led migration of legacy AngularJS applications to Angular 8, leveraging component-based architecture, dependency injection, </w:t>
      </w:r>
      <w:proofErr w:type="spellStart"/>
      <w:r w:rsidRPr="000D5EE9">
        <w:rPr>
          <w:rFonts w:ascii="Arial" w:hAnsi="Arial" w:cs="Arial"/>
          <w:bCs/>
          <w:sz w:val="20"/>
          <w:szCs w:val="20"/>
        </w:rPr>
        <w:t>RxJS</w:t>
      </w:r>
      <w:proofErr w:type="spellEnd"/>
      <w:r w:rsidRPr="000D5EE9">
        <w:rPr>
          <w:rFonts w:ascii="Arial" w:hAnsi="Arial" w:cs="Arial"/>
          <w:bCs/>
          <w:sz w:val="20"/>
          <w:szCs w:val="20"/>
        </w:rPr>
        <w:t xml:space="preserve">, and TypeScript to improve maintainability and application performance. </w:t>
      </w:r>
    </w:p>
    <w:p w14:paraId="5339A3B4" w14:textId="373E203E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Developed reusable Angular components, services, directives, and shared modules to standardize UI development and accelerate feature delivery. </w:t>
      </w:r>
    </w:p>
    <w:p w14:paraId="654A1611" w14:textId="0329DE78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Integrated frontend applications with backend REST APIs and banking services, optimizing API consumption patterns and asynchronous data handling. </w:t>
      </w:r>
    </w:p>
    <w:p w14:paraId="663D76AC" w14:textId="351C4DB3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Redesigned and optimized dashboard modules, API interactions, and data-loading mechanisms, reducing page load times by approximately 80% and improving user experience. </w:t>
      </w:r>
    </w:p>
    <w:p w14:paraId="5EFE7EEC" w14:textId="490C9FD8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Refactored legacy codebases and frontend modules by implementing modern Angular best practices, improving code quality, scalability, and long-term supportability. </w:t>
      </w:r>
    </w:p>
    <w:p w14:paraId="645806CA" w14:textId="4E838703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Implemented reactive forms, client-side validations, route guards, and dynamic UI components to support complex banking workflows and user interactions. </w:t>
      </w:r>
    </w:p>
    <w:p w14:paraId="2009522B" w14:textId="3E70DC83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Collaborated with Business Analysts, Product Owners, and Solution Architects to analyze requirements, resolve functional gaps, and translate business needs into technical solutions. </w:t>
      </w:r>
    </w:p>
    <w:p w14:paraId="20A20CD8" w14:textId="5EAB847B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Worked closely with QA teams to perform functional testing, defect resolution, regression validation, and release readiness activities. </w:t>
      </w:r>
    </w:p>
    <w:p w14:paraId="03D3906A" w14:textId="4793ED1B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Participated in peer code reviews, ensuring adherence to coding standards, design patterns, security guidelines, and frontend engineering best practices. </w:t>
      </w:r>
    </w:p>
    <w:p w14:paraId="6657F318" w14:textId="1334A59E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Mentored junior developers on Angular development, code quality standards, debugging techniques, and software development lifecycle processes. </w:t>
      </w:r>
    </w:p>
    <w:p w14:paraId="5715CF96" w14:textId="264FC9AC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Utilized Git for source code management and collaborated within Agile/Scrum teams through sprint planning, story estimation, backlog refinement, and iterative development cycles. </w:t>
      </w:r>
    </w:p>
    <w:p w14:paraId="7AC98E99" w14:textId="736A0440" w:rsidR="000D5EE9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Supported production deployments, release activities, root-cause analysis, and post-production issue resolution for enterprise-scale banking applications. </w:t>
      </w:r>
    </w:p>
    <w:p w14:paraId="0D324D49" w14:textId="722F76A6" w:rsidR="00414248" w:rsidRPr="000D5EE9" w:rsidRDefault="000D5EE9" w:rsidP="000D5E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>Contributed to continuous improvement initiatives focused on application performance optimization, code modernization, and enhanced user experience across banking channels.</w:t>
      </w:r>
    </w:p>
    <w:p w14:paraId="03F401BE" w14:textId="77777777" w:rsidR="002D4838" w:rsidRPr="00414248" w:rsidRDefault="002D4838" w:rsidP="00414248">
      <w:pPr>
        <w:jc w:val="both"/>
        <w:rPr>
          <w:rFonts w:ascii="Arial" w:hAnsi="Arial" w:cs="Arial"/>
          <w:b/>
          <w:sz w:val="20"/>
          <w:szCs w:val="20"/>
        </w:rPr>
      </w:pPr>
    </w:p>
    <w:p w14:paraId="0332A4C9" w14:textId="736D3539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lastRenderedPageBreak/>
        <w:t xml:space="preserve">Capgemini </w:t>
      </w:r>
      <w:r w:rsidRPr="0041424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</w:t>
      </w:r>
      <w:r w:rsidR="000D5EE9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414248">
        <w:rPr>
          <w:rFonts w:ascii="Arial" w:hAnsi="Arial" w:cs="Arial"/>
          <w:b/>
          <w:sz w:val="20"/>
          <w:szCs w:val="20"/>
        </w:rPr>
        <w:t>Oct 2017 – Oct 2018</w:t>
      </w:r>
    </w:p>
    <w:p w14:paraId="68CB435D" w14:textId="2A0063D7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>Programmer/Developer</w:t>
      </w:r>
    </w:p>
    <w:p w14:paraId="4235EECE" w14:textId="510DE0A7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Modernized a legacy customer support web application by migrating the frontend from Adobe Flash to AngularJS, significantly improving usability, maintainability, browser compatibility, and overall user experience. </w:t>
      </w:r>
    </w:p>
    <w:p w14:paraId="2A173618" w14:textId="4EBF29C0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Developed responsive single-page application (SPA) features using AngularJS, JavaScript, HTML5, CSS3, and RESTful service integrations. </w:t>
      </w:r>
    </w:p>
    <w:p w14:paraId="578307B7" w14:textId="7373BC70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Designed and implemented reusable AngularJS controllers, services, directives, and UI components to support scalable frontend development. </w:t>
      </w:r>
    </w:p>
    <w:p w14:paraId="58CBDEE1" w14:textId="3282EC6F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Collaborated with business stakeholders and application users to gather requirements, analyze existing workflows, and deliver iterative product enhancements. </w:t>
      </w:r>
    </w:p>
    <w:p w14:paraId="2032510E" w14:textId="78CF57F4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Built a Proof of </w:t>
      </w:r>
      <w:proofErr w:type="gramStart"/>
      <w:r w:rsidRPr="000D5EE9">
        <w:rPr>
          <w:rFonts w:ascii="Arial" w:hAnsi="Arial" w:cs="Arial"/>
          <w:bCs/>
          <w:sz w:val="20"/>
          <w:szCs w:val="20"/>
        </w:rPr>
        <w:t>Concept  automation</w:t>
      </w:r>
      <w:proofErr w:type="gramEnd"/>
      <w:r w:rsidRPr="000D5EE9">
        <w:rPr>
          <w:rFonts w:ascii="Arial" w:hAnsi="Arial" w:cs="Arial"/>
          <w:bCs/>
          <w:sz w:val="20"/>
          <w:szCs w:val="20"/>
        </w:rPr>
        <w:t xml:space="preserve"> framework using Java, Selenium WebDriver, and TestNG to execute multiple regression test scenarios and generate automated test execution reports. </w:t>
      </w:r>
    </w:p>
    <w:p w14:paraId="455C4E77" w14:textId="4994B7ED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Improved testing efficiency by reducing manual testing effort and accelerating test execution cycles by approximately 50% through automation. </w:t>
      </w:r>
    </w:p>
    <w:p w14:paraId="013B16E8" w14:textId="7B5AC9B1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Integrated automated test scripts with reporting mechanisms to provide detailed execution results and defect tracking insights. </w:t>
      </w:r>
    </w:p>
    <w:p w14:paraId="52EA766E" w14:textId="79A37720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Participated in application debugging, troubleshooting, and defect resolution activities across development and testing environments. </w:t>
      </w:r>
    </w:p>
    <w:p w14:paraId="07CE43FD" w14:textId="444E210D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Worked closely with QA teams, developers, and project stakeholders to validate requirements, ensure software quality, and support successful releases. </w:t>
      </w:r>
    </w:p>
    <w:p w14:paraId="0F1300AD" w14:textId="12CAA06E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Utilized version control systems and followed SDLC best practices for code management, change tracking, and deployment support. </w:t>
      </w:r>
    </w:p>
    <w:p w14:paraId="670DB66D" w14:textId="0AB60399" w:rsidR="000D5EE9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Contributed within an Agile development environment, participating in sprint planning, requirement discussions, effort estimation, and iterative feature delivery. </w:t>
      </w:r>
    </w:p>
    <w:p w14:paraId="5F452901" w14:textId="13D33A45" w:rsidR="00414248" w:rsidRPr="000D5EE9" w:rsidRDefault="000D5EE9" w:rsidP="000D5EE9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b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>Gained hands-on experience in frontend development, test automation, software engineering best practices, and enterprise application support.</w:t>
      </w:r>
    </w:p>
    <w:p w14:paraId="111785E5" w14:textId="77777777" w:rsidR="002D4838" w:rsidRPr="00414248" w:rsidRDefault="002D4838" w:rsidP="00414248">
      <w:pPr>
        <w:jc w:val="both"/>
        <w:rPr>
          <w:rFonts w:ascii="Arial" w:hAnsi="Arial" w:cs="Arial"/>
          <w:b/>
          <w:sz w:val="20"/>
          <w:szCs w:val="20"/>
        </w:rPr>
      </w:pPr>
    </w:p>
    <w:p w14:paraId="71AAA6BC" w14:textId="0EAF9311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 xml:space="preserve">NTT DATA </w:t>
      </w:r>
      <w:r w:rsidRPr="0041424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414248">
        <w:rPr>
          <w:rFonts w:ascii="Arial" w:hAnsi="Arial" w:cs="Arial"/>
          <w:b/>
          <w:sz w:val="20"/>
          <w:szCs w:val="20"/>
        </w:rPr>
        <w:t>Jan 2015 – July 2015</w:t>
      </w:r>
    </w:p>
    <w:p w14:paraId="557BB2B8" w14:textId="2018D8E8" w:rsidR="00414248" w:rsidRPr="00414248" w:rsidRDefault="00414248" w:rsidP="00414248">
      <w:pPr>
        <w:jc w:val="both"/>
        <w:rPr>
          <w:rFonts w:ascii="Arial" w:hAnsi="Arial" w:cs="Arial"/>
          <w:b/>
          <w:sz w:val="20"/>
          <w:szCs w:val="20"/>
        </w:rPr>
      </w:pPr>
      <w:r w:rsidRPr="00414248">
        <w:rPr>
          <w:rFonts w:ascii="Arial" w:hAnsi="Arial" w:cs="Arial"/>
          <w:b/>
          <w:sz w:val="20"/>
          <w:szCs w:val="20"/>
        </w:rPr>
        <w:t>Junior Developer</w:t>
      </w:r>
    </w:p>
    <w:p w14:paraId="4D464AC4" w14:textId="456E28EC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Developed and maintained web application features using the MEAN Stack for internal business applications. </w:t>
      </w:r>
    </w:p>
    <w:p w14:paraId="1CAF25C2" w14:textId="68A0B39E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Designed and implemented reusable UI components using AngularJS, HTML5, CSS3, and JavaScript to promote consistency and reduce development effort across the application. </w:t>
      </w:r>
    </w:p>
    <w:p w14:paraId="0648542E" w14:textId="62FE6051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Built responsive user interfaces and integrated frontend components with RESTful backend services for seamless data interaction. </w:t>
      </w:r>
    </w:p>
    <w:p w14:paraId="1FD20DE1" w14:textId="06BE7656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Contributed to the development of modular and maintainable code structures following component-based design principles and frontend best practices. </w:t>
      </w:r>
    </w:p>
    <w:p w14:paraId="586B27CF" w14:textId="2D5B5A8A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Assisted in implementing CRUD operations, form validations, and dynamic UI functionality to support business workflows. </w:t>
      </w:r>
    </w:p>
    <w:p w14:paraId="21E31D72" w14:textId="65678750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Collaborated with senior developers and project teams to analyze requirements, develop features, and resolve application issues. </w:t>
      </w:r>
    </w:p>
    <w:p w14:paraId="20ED71D0" w14:textId="58412489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Participated in code reviews, debugging, testing, and defect resolution activities to ensure application quality and stability. </w:t>
      </w:r>
    </w:p>
    <w:p w14:paraId="5033F268" w14:textId="38AC5068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Worked with MongoDB for data storage and retrieval, supporting backend functionality and application data management. </w:t>
      </w:r>
    </w:p>
    <w:p w14:paraId="73E7624F" w14:textId="4F5F9DF7" w:rsidR="000D5EE9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Cs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 xml:space="preserve">Supported application enhancements and maintenance activities by creating reusable UI patterns and shared components for future development initiatives. </w:t>
      </w:r>
    </w:p>
    <w:p w14:paraId="0CD0EC4B" w14:textId="191522F1" w:rsidR="00D25F38" w:rsidRPr="000D5EE9" w:rsidRDefault="000D5EE9" w:rsidP="000D5EE9">
      <w:pPr>
        <w:pStyle w:val="ListParagraph"/>
        <w:numPr>
          <w:ilvl w:val="0"/>
          <w:numId w:val="31"/>
        </w:numPr>
        <w:jc w:val="both"/>
        <w:rPr>
          <w:rFonts w:ascii="Arial" w:eastAsia="Garamond" w:hAnsi="Arial" w:cs="Arial"/>
          <w:sz w:val="20"/>
          <w:szCs w:val="20"/>
        </w:rPr>
      </w:pPr>
      <w:r w:rsidRPr="000D5EE9">
        <w:rPr>
          <w:rFonts w:ascii="Arial" w:hAnsi="Arial" w:cs="Arial"/>
          <w:bCs/>
          <w:sz w:val="20"/>
          <w:szCs w:val="20"/>
        </w:rPr>
        <w:t>Gained foundational experience in full-stack web application development, REST API integration, software development lifecycle processes, and Agile development methodologies.</w:t>
      </w:r>
    </w:p>
    <w:p w14:paraId="37ED4D93" w14:textId="77777777" w:rsidR="00ED3545" w:rsidRPr="002B4736" w:rsidRDefault="00ED3545" w:rsidP="00CA3E70">
      <w:pPr>
        <w:contextualSpacing/>
        <w:jc w:val="both"/>
        <w:rPr>
          <w:rFonts w:ascii="Arial" w:eastAsia="Garamond" w:hAnsi="Arial" w:cs="Arial"/>
          <w:sz w:val="20"/>
          <w:szCs w:val="20"/>
        </w:rPr>
      </w:pPr>
    </w:p>
    <w:p w14:paraId="4605AC7F" w14:textId="77777777" w:rsidR="00D25F38" w:rsidRPr="002B4736" w:rsidRDefault="00CA3E70" w:rsidP="00CA3E70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2B4736">
        <w:rPr>
          <w:rFonts w:ascii="Arial" w:hAnsi="Arial" w:cs="Arial"/>
          <w:b/>
          <w:sz w:val="20"/>
          <w:szCs w:val="20"/>
        </w:rPr>
        <w:t>Education</w:t>
      </w:r>
      <w:r w:rsidR="00D25F38" w:rsidRPr="002B4736">
        <w:rPr>
          <w:rFonts w:ascii="Arial" w:hAnsi="Arial" w:cs="Arial"/>
          <w:b/>
          <w:sz w:val="20"/>
          <w:szCs w:val="20"/>
        </w:rPr>
        <w:t>:</w:t>
      </w:r>
    </w:p>
    <w:p w14:paraId="265A478B" w14:textId="4EBFAC6A" w:rsidR="00090A62" w:rsidRPr="00090A62" w:rsidRDefault="00090A62" w:rsidP="00090A6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090A62">
        <w:rPr>
          <w:rFonts w:ascii="Arial" w:hAnsi="Arial" w:cs="Arial"/>
          <w:sz w:val="20"/>
          <w:szCs w:val="20"/>
        </w:rPr>
        <w:t>Master of Science Computer Science, Montclair State University</w:t>
      </w:r>
      <w:r>
        <w:rPr>
          <w:rFonts w:ascii="Arial" w:hAnsi="Arial" w:cs="Arial"/>
          <w:sz w:val="20"/>
          <w:szCs w:val="20"/>
        </w:rPr>
        <w:t xml:space="preserve">, </w:t>
      </w:r>
      <w:r w:rsidRPr="00090A62">
        <w:rPr>
          <w:rFonts w:ascii="Arial" w:hAnsi="Arial" w:cs="Arial"/>
          <w:sz w:val="20"/>
          <w:szCs w:val="20"/>
        </w:rPr>
        <w:t>Jan 2017</w:t>
      </w:r>
    </w:p>
    <w:p w14:paraId="72F49A59" w14:textId="0613E174" w:rsidR="008F7920" w:rsidRPr="00EB4C07" w:rsidRDefault="00090A62" w:rsidP="00090A6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090A62">
        <w:rPr>
          <w:rFonts w:ascii="Arial" w:hAnsi="Arial" w:cs="Arial"/>
          <w:sz w:val="20"/>
          <w:szCs w:val="20"/>
        </w:rPr>
        <w:t>Bachelor of Technology Computer Science and Engineering, JNTU, India</w:t>
      </w:r>
      <w:r>
        <w:rPr>
          <w:rFonts w:ascii="Arial" w:hAnsi="Arial" w:cs="Arial"/>
          <w:sz w:val="20"/>
          <w:szCs w:val="20"/>
        </w:rPr>
        <w:t xml:space="preserve">, </w:t>
      </w:r>
      <w:r w:rsidRPr="00090A62">
        <w:rPr>
          <w:rFonts w:ascii="Arial" w:hAnsi="Arial" w:cs="Arial"/>
          <w:sz w:val="20"/>
          <w:szCs w:val="20"/>
        </w:rPr>
        <w:t>May 2014</w:t>
      </w:r>
    </w:p>
    <w:sectPr w:rsidR="008F7920" w:rsidRPr="00EB4C07" w:rsidSect="00EA77FE"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59BE" w14:textId="77777777" w:rsidR="005921C7" w:rsidRDefault="005921C7" w:rsidP="00E10360">
      <w:r>
        <w:separator/>
      </w:r>
    </w:p>
  </w:endnote>
  <w:endnote w:type="continuationSeparator" w:id="0">
    <w:p w14:paraId="0896B5DC" w14:textId="77777777" w:rsidR="005921C7" w:rsidRDefault="005921C7" w:rsidP="00E10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704D" w14:textId="77777777" w:rsidR="005921C7" w:rsidRDefault="005921C7" w:rsidP="00E10360">
      <w:r>
        <w:separator/>
      </w:r>
    </w:p>
  </w:footnote>
  <w:footnote w:type="continuationSeparator" w:id="0">
    <w:p w14:paraId="32A1A5FD" w14:textId="77777777" w:rsidR="005921C7" w:rsidRDefault="005921C7" w:rsidP="00E10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50A"/>
    <w:multiLevelType w:val="hybridMultilevel"/>
    <w:tmpl w:val="E872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613391"/>
    <w:multiLevelType w:val="hybridMultilevel"/>
    <w:tmpl w:val="E0A23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BA5AD8"/>
    <w:multiLevelType w:val="hybridMultilevel"/>
    <w:tmpl w:val="AB34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574C2"/>
    <w:multiLevelType w:val="hybridMultilevel"/>
    <w:tmpl w:val="F3DA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97A0D"/>
    <w:multiLevelType w:val="hybridMultilevel"/>
    <w:tmpl w:val="43FEB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11528F"/>
    <w:multiLevelType w:val="hybridMultilevel"/>
    <w:tmpl w:val="ACA82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AA7354"/>
    <w:multiLevelType w:val="hybridMultilevel"/>
    <w:tmpl w:val="62B2A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7B43EB"/>
    <w:multiLevelType w:val="hybridMultilevel"/>
    <w:tmpl w:val="BE24D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7700FD"/>
    <w:multiLevelType w:val="hybridMultilevel"/>
    <w:tmpl w:val="1C569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7841B3"/>
    <w:multiLevelType w:val="hybridMultilevel"/>
    <w:tmpl w:val="7FAC8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8813FB"/>
    <w:multiLevelType w:val="hybridMultilevel"/>
    <w:tmpl w:val="57083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B37207"/>
    <w:multiLevelType w:val="hybridMultilevel"/>
    <w:tmpl w:val="FFF2AA40"/>
    <w:lvl w:ilvl="0" w:tplc="0D86201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60292"/>
    <w:multiLevelType w:val="hybridMultilevel"/>
    <w:tmpl w:val="99446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52534"/>
    <w:multiLevelType w:val="hybridMultilevel"/>
    <w:tmpl w:val="066EF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47322"/>
    <w:multiLevelType w:val="hybridMultilevel"/>
    <w:tmpl w:val="78246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816E23"/>
    <w:multiLevelType w:val="hybridMultilevel"/>
    <w:tmpl w:val="C32E5BD2"/>
    <w:lvl w:ilvl="0" w:tplc="9D4050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A75FC"/>
    <w:multiLevelType w:val="hybridMultilevel"/>
    <w:tmpl w:val="36BE8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8D4175"/>
    <w:multiLevelType w:val="hybridMultilevel"/>
    <w:tmpl w:val="C2BE9A64"/>
    <w:styleLink w:val="ImportedStyle2"/>
    <w:lvl w:ilvl="0" w:tplc="8C3C7370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1C289A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AF0C19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3E6E402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4A2040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6AAEBE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446A6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2365BC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42AF86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EE71D6C"/>
    <w:multiLevelType w:val="hybridMultilevel"/>
    <w:tmpl w:val="C68C7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0C715F"/>
    <w:multiLevelType w:val="hybridMultilevel"/>
    <w:tmpl w:val="2DDC9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7B0E24"/>
    <w:multiLevelType w:val="hybridMultilevel"/>
    <w:tmpl w:val="3B5A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C33CE"/>
    <w:multiLevelType w:val="hybridMultilevel"/>
    <w:tmpl w:val="4796D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09164E"/>
    <w:multiLevelType w:val="hybridMultilevel"/>
    <w:tmpl w:val="B664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D21382"/>
    <w:multiLevelType w:val="hybridMultilevel"/>
    <w:tmpl w:val="882A5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ED7902"/>
    <w:multiLevelType w:val="hybridMultilevel"/>
    <w:tmpl w:val="3920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A0F25"/>
    <w:multiLevelType w:val="hybridMultilevel"/>
    <w:tmpl w:val="6FE29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E96784"/>
    <w:multiLevelType w:val="hybridMultilevel"/>
    <w:tmpl w:val="22C4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C175C"/>
    <w:multiLevelType w:val="hybridMultilevel"/>
    <w:tmpl w:val="D244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B0C97"/>
    <w:multiLevelType w:val="hybridMultilevel"/>
    <w:tmpl w:val="7492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130EB"/>
    <w:multiLevelType w:val="hybridMultilevel"/>
    <w:tmpl w:val="BD12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E2EF8"/>
    <w:multiLevelType w:val="hybridMultilevel"/>
    <w:tmpl w:val="0568E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442D5F"/>
    <w:multiLevelType w:val="hybridMultilevel"/>
    <w:tmpl w:val="BCB4D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736847"/>
    <w:multiLevelType w:val="hybridMultilevel"/>
    <w:tmpl w:val="625E2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9593729">
    <w:abstractNumId w:val="0"/>
  </w:num>
  <w:num w:numId="2" w16cid:durableId="967247048">
    <w:abstractNumId w:val="17"/>
  </w:num>
  <w:num w:numId="3" w16cid:durableId="1552231124">
    <w:abstractNumId w:val="7"/>
  </w:num>
  <w:num w:numId="4" w16cid:durableId="773020543">
    <w:abstractNumId w:val="5"/>
  </w:num>
  <w:num w:numId="5" w16cid:durableId="1123384582">
    <w:abstractNumId w:val="6"/>
  </w:num>
  <w:num w:numId="6" w16cid:durableId="1811943095">
    <w:abstractNumId w:val="32"/>
  </w:num>
  <w:num w:numId="7" w16cid:durableId="1176729149">
    <w:abstractNumId w:val="4"/>
  </w:num>
  <w:num w:numId="8" w16cid:durableId="492835319">
    <w:abstractNumId w:val="1"/>
  </w:num>
  <w:num w:numId="9" w16cid:durableId="1105347381">
    <w:abstractNumId w:val="10"/>
  </w:num>
  <w:num w:numId="10" w16cid:durableId="1566723724">
    <w:abstractNumId w:val="19"/>
  </w:num>
  <w:num w:numId="11" w16cid:durableId="2018773776">
    <w:abstractNumId w:val="21"/>
  </w:num>
  <w:num w:numId="12" w16cid:durableId="1805347974">
    <w:abstractNumId w:val="30"/>
  </w:num>
  <w:num w:numId="13" w16cid:durableId="1771244675">
    <w:abstractNumId w:val="8"/>
  </w:num>
  <w:num w:numId="14" w16cid:durableId="1843667291">
    <w:abstractNumId w:val="16"/>
  </w:num>
  <w:num w:numId="15" w16cid:durableId="2134205230">
    <w:abstractNumId w:val="9"/>
  </w:num>
  <w:num w:numId="16" w16cid:durableId="849753727">
    <w:abstractNumId w:val="31"/>
  </w:num>
  <w:num w:numId="17" w16cid:durableId="1522084819">
    <w:abstractNumId w:val="25"/>
  </w:num>
  <w:num w:numId="18" w16cid:durableId="389378671">
    <w:abstractNumId w:val="22"/>
  </w:num>
  <w:num w:numId="19" w16cid:durableId="1436245297">
    <w:abstractNumId w:val="18"/>
  </w:num>
  <w:num w:numId="20" w16cid:durableId="1937054762">
    <w:abstractNumId w:val="14"/>
  </w:num>
  <w:num w:numId="21" w16cid:durableId="953904409">
    <w:abstractNumId w:val="2"/>
  </w:num>
  <w:num w:numId="22" w16cid:durableId="111630930">
    <w:abstractNumId w:val="12"/>
  </w:num>
  <w:num w:numId="23" w16cid:durableId="1034423416">
    <w:abstractNumId w:val="28"/>
  </w:num>
  <w:num w:numId="24" w16cid:durableId="148374624">
    <w:abstractNumId w:val="11"/>
  </w:num>
  <w:num w:numId="25" w16cid:durableId="240723137">
    <w:abstractNumId w:val="23"/>
  </w:num>
  <w:num w:numId="26" w16cid:durableId="815222477">
    <w:abstractNumId w:val="20"/>
  </w:num>
  <w:num w:numId="27" w16cid:durableId="1094979289">
    <w:abstractNumId w:val="15"/>
  </w:num>
  <w:num w:numId="28" w16cid:durableId="179511343">
    <w:abstractNumId w:val="27"/>
  </w:num>
  <w:num w:numId="29" w16cid:durableId="2020308817">
    <w:abstractNumId w:val="3"/>
  </w:num>
  <w:num w:numId="30" w16cid:durableId="1188445717">
    <w:abstractNumId w:val="24"/>
  </w:num>
  <w:num w:numId="31" w16cid:durableId="1478760541">
    <w:abstractNumId w:val="13"/>
  </w:num>
  <w:num w:numId="32" w16cid:durableId="1169562565">
    <w:abstractNumId w:val="29"/>
  </w:num>
  <w:num w:numId="33" w16cid:durableId="1205216967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6C"/>
    <w:rsid w:val="00001541"/>
    <w:rsid w:val="00012EA2"/>
    <w:rsid w:val="00023881"/>
    <w:rsid w:val="000331DE"/>
    <w:rsid w:val="00042766"/>
    <w:rsid w:val="00043BBE"/>
    <w:rsid w:val="000441C9"/>
    <w:rsid w:val="00051EA4"/>
    <w:rsid w:val="00067011"/>
    <w:rsid w:val="000712A8"/>
    <w:rsid w:val="000734DC"/>
    <w:rsid w:val="00074059"/>
    <w:rsid w:val="000809E2"/>
    <w:rsid w:val="000832D0"/>
    <w:rsid w:val="00087FA9"/>
    <w:rsid w:val="00090A62"/>
    <w:rsid w:val="00090DDA"/>
    <w:rsid w:val="000917A0"/>
    <w:rsid w:val="000D5EE9"/>
    <w:rsid w:val="000D6233"/>
    <w:rsid w:val="0011571A"/>
    <w:rsid w:val="00130C7D"/>
    <w:rsid w:val="001339AB"/>
    <w:rsid w:val="0013699F"/>
    <w:rsid w:val="00140C74"/>
    <w:rsid w:val="0014557D"/>
    <w:rsid w:val="00146383"/>
    <w:rsid w:val="00151A1F"/>
    <w:rsid w:val="00153610"/>
    <w:rsid w:val="00162033"/>
    <w:rsid w:val="00175068"/>
    <w:rsid w:val="001A1CE6"/>
    <w:rsid w:val="001A4C14"/>
    <w:rsid w:val="001A7BF8"/>
    <w:rsid w:val="001B2D17"/>
    <w:rsid w:val="001C1DC7"/>
    <w:rsid w:val="001C6578"/>
    <w:rsid w:val="001C6657"/>
    <w:rsid w:val="001C6EE4"/>
    <w:rsid w:val="001D08B8"/>
    <w:rsid w:val="001E6A25"/>
    <w:rsid w:val="001F1FB4"/>
    <w:rsid w:val="001F210F"/>
    <w:rsid w:val="001F2D3C"/>
    <w:rsid w:val="001F5133"/>
    <w:rsid w:val="001F7DDD"/>
    <w:rsid w:val="00201971"/>
    <w:rsid w:val="00205D23"/>
    <w:rsid w:val="00212FD8"/>
    <w:rsid w:val="00220C5A"/>
    <w:rsid w:val="0022639C"/>
    <w:rsid w:val="00230CB6"/>
    <w:rsid w:val="002440D0"/>
    <w:rsid w:val="00256D00"/>
    <w:rsid w:val="00261E2A"/>
    <w:rsid w:val="0026292D"/>
    <w:rsid w:val="00265983"/>
    <w:rsid w:val="00275687"/>
    <w:rsid w:val="002774DC"/>
    <w:rsid w:val="00281BD3"/>
    <w:rsid w:val="002947E6"/>
    <w:rsid w:val="002B4736"/>
    <w:rsid w:val="002C22C5"/>
    <w:rsid w:val="002D3CE2"/>
    <w:rsid w:val="002D4838"/>
    <w:rsid w:val="002D579A"/>
    <w:rsid w:val="002F2FA3"/>
    <w:rsid w:val="002F5EFB"/>
    <w:rsid w:val="0031074D"/>
    <w:rsid w:val="003262B7"/>
    <w:rsid w:val="00331E5B"/>
    <w:rsid w:val="003327D2"/>
    <w:rsid w:val="0034319F"/>
    <w:rsid w:val="003455DD"/>
    <w:rsid w:val="00353C70"/>
    <w:rsid w:val="00373B1D"/>
    <w:rsid w:val="003761CB"/>
    <w:rsid w:val="003774C2"/>
    <w:rsid w:val="003A4222"/>
    <w:rsid w:val="003A766B"/>
    <w:rsid w:val="003B274D"/>
    <w:rsid w:val="003B5887"/>
    <w:rsid w:val="003C03CA"/>
    <w:rsid w:val="003D6063"/>
    <w:rsid w:val="003D7249"/>
    <w:rsid w:val="003D76BC"/>
    <w:rsid w:val="003E54F3"/>
    <w:rsid w:val="003F1539"/>
    <w:rsid w:val="003F177F"/>
    <w:rsid w:val="00401D6C"/>
    <w:rsid w:val="00405AB0"/>
    <w:rsid w:val="00414248"/>
    <w:rsid w:val="00421F8B"/>
    <w:rsid w:val="0042587E"/>
    <w:rsid w:val="00433CE5"/>
    <w:rsid w:val="004413DE"/>
    <w:rsid w:val="00444994"/>
    <w:rsid w:val="004479C2"/>
    <w:rsid w:val="00482361"/>
    <w:rsid w:val="0049048A"/>
    <w:rsid w:val="004942A8"/>
    <w:rsid w:val="00497090"/>
    <w:rsid w:val="004A34C0"/>
    <w:rsid w:val="004C48E6"/>
    <w:rsid w:val="004C59CA"/>
    <w:rsid w:val="004C6708"/>
    <w:rsid w:val="004D1060"/>
    <w:rsid w:val="004E554F"/>
    <w:rsid w:val="004F0080"/>
    <w:rsid w:val="004F0817"/>
    <w:rsid w:val="004F0D49"/>
    <w:rsid w:val="004F4E15"/>
    <w:rsid w:val="00500C9E"/>
    <w:rsid w:val="00501B0A"/>
    <w:rsid w:val="00505D16"/>
    <w:rsid w:val="00510BE3"/>
    <w:rsid w:val="00513E8E"/>
    <w:rsid w:val="00517A26"/>
    <w:rsid w:val="00521CBF"/>
    <w:rsid w:val="005304DD"/>
    <w:rsid w:val="00530AD2"/>
    <w:rsid w:val="00531A9D"/>
    <w:rsid w:val="005425B3"/>
    <w:rsid w:val="00543AEB"/>
    <w:rsid w:val="00545CC3"/>
    <w:rsid w:val="00571AE1"/>
    <w:rsid w:val="005921C7"/>
    <w:rsid w:val="0059227D"/>
    <w:rsid w:val="0059418C"/>
    <w:rsid w:val="005B60A0"/>
    <w:rsid w:val="005C4197"/>
    <w:rsid w:val="005C4A47"/>
    <w:rsid w:val="005D563F"/>
    <w:rsid w:val="005D6409"/>
    <w:rsid w:val="005D679D"/>
    <w:rsid w:val="005F6374"/>
    <w:rsid w:val="006020B3"/>
    <w:rsid w:val="00626510"/>
    <w:rsid w:val="00626F24"/>
    <w:rsid w:val="0065415F"/>
    <w:rsid w:val="00655A75"/>
    <w:rsid w:val="00660D99"/>
    <w:rsid w:val="006850D7"/>
    <w:rsid w:val="00691510"/>
    <w:rsid w:val="006929A4"/>
    <w:rsid w:val="0069387C"/>
    <w:rsid w:val="006A4FAD"/>
    <w:rsid w:val="006A75A0"/>
    <w:rsid w:val="006A7681"/>
    <w:rsid w:val="006C1A42"/>
    <w:rsid w:val="006C3674"/>
    <w:rsid w:val="006D2A86"/>
    <w:rsid w:val="006E18AC"/>
    <w:rsid w:val="006F2E36"/>
    <w:rsid w:val="00705010"/>
    <w:rsid w:val="00712231"/>
    <w:rsid w:val="007314C4"/>
    <w:rsid w:val="00735639"/>
    <w:rsid w:val="00737F5C"/>
    <w:rsid w:val="00744855"/>
    <w:rsid w:val="0075190F"/>
    <w:rsid w:val="00771329"/>
    <w:rsid w:val="00772453"/>
    <w:rsid w:val="00773964"/>
    <w:rsid w:val="0078068D"/>
    <w:rsid w:val="00783C48"/>
    <w:rsid w:val="007849FE"/>
    <w:rsid w:val="0078795C"/>
    <w:rsid w:val="007C564B"/>
    <w:rsid w:val="007D4F4F"/>
    <w:rsid w:val="007E3B21"/>
    <w:rsid w:val="007F0E91"/>
    <w:rsid w:val="007F65F7"/>
    <w:rsid w:val="008255A1"/>
    <w:rsid w:val="00826BB5"/>
    <w:rsid w:val="008325DA"/>
    <w:rsid w:val="00834C02"/>
    <w:rsid w:val="00837A1D"/>
    <w:rsid w:val="008417C3"/>
    <w:rsid w:val="00875855"/>
    <w:rsid w:val="00876D61"/>
    <w:rsid w:val="00886934"/>
    <w:rsid w:val="00894DBC"/>
    <w:rsid w:val="008A7867"/>
    <w:rsid w:val="008B36F7"/>
    <w:rsid w:val="008B7E84"/>
    <w:rsid w:val="008C0786"/>
    <w:rsid w:val="008D3ADC"/>
    <w:rsid w:val="008D429D"/>
    <w:rsid w:val="008E28DE"/>
    <w:rsid w:val="008F7920"/>
    <w:rsid w:val="0090374B"/>
    <w:rsid w:val="00906A37"/>
    <w:rsid w:val="00925BD8"/>
    <w:rsid w:val="0092756B"/>
    <w:rsid w:val="009461A2"/>
    <w:rsid w:val="009529F6"/>
    <w:rsid w:val="00954CB2"/>
    <w:rsid w:val="0095505D"/>
    <w:rsid w:val="009601A2"/>
    <w:rsid w:val="00970E47"/>
    <w:rsid w:val="0097741E"/>
    <w:rsid w:val="00980E6E"/>
    <w:rsid w:val="00994326"/>
    <w:rsid w:val="009C7A96"/>
    <w:rsid w:val="009D34E8"/>
    <w:rsid w:val="009E2833"/>
    <w:rsid w:val="009E6D32"/>
    <w:rsid w:val="009F1EE6"/>
    <w:rsid w:val="00A14A57"/>
    <w:rsid w:val="00A27F5C"/>
    <w:rsid w:val="00A70524"/>
    <w:rsid w:val="00A71F91"/>
    <w:rsid w:val="00A723F5"/>
    <w:rsid w:val="00A831E5"/>
    <w:rsid w:val="00A83756"/>
    <w:rsid w:val="00A87FF3"/>
    <w:rsid w:val="00A97027"/>
    <w:rsid w:val="00AA0F5D"/>
    <w:rsid w:val="00AA600F"/>
    <w:rsid w:val="00AA6225"/>
    <w:rsid w:val="00AC733D"/>
    <w:rsid w:val="00AD0203"/>
    <w:rsid w:val="00AD462C"/>
    <w:rsid w:val="00AD64E5"/>
    <w:rsid w:val="00AE4510"/>
    <w:rsid w:val="00B1373B"/>
    <w:rsid w:val="00B16B72"/>
    <w:rsid w:val="00B20C3B"/>
    <w:rsid w:val="00B24028"/>
    <w:rsid w:val="00B631E5"/>
    <w:rsid w:val="00B717C4"/>
    <w:rsid w:val="00B85AE3"/>
    <w:rsid w:val="00B93C78"/>
    <w:rsid w:val="00BA28A6"/>
    <w:rsid w:val="00BA674E"/>
    <w:rsid w:val="00BC35FD"/>
    <w:rsid w:val="00BD3ED5"/>
    <w:rsid w:val="00BE143C"/>
    <w:rsid w:val="00C00A17"/>
    <w:rsid w:val="00C00F4B"/>
    <w:rsid w:val="00C01F07"/>
    <w:rsid w:val="00C279DE"/>
    <w:rsid w:val="00C27D69"/>
    <w:rsid w:val="00C349C5"/>
    <w:rsid w:val="00C41D69"/>
    <w:rsid w:val="00C45E91"/>
    <w:rsid w:val="00C53218"/>
    <w:rsid w:val="00C56749"/>
    <w:rsid w:val="00C57598"/>
    <w:rsid w:val="00C761B8"/>
    <w:rsid w:val="00C907FF"/>
    <w:rsid w:val="00C9208F"/>
    <w:rsid w:val="00C94835"/>
    <w:rsid w:val="00CA241C"/>
    <w:rsid w:val="00CA3E70"/>
    <w:rsid w:val="00CA57D4"/>
    <w:rsid w:val="00CB4976"/>
    <w:rsid w:val="00CD14CA"/>
    <w:rsid w:val="00CD3C7B"/>
    <w:rsid w:val="00CD3E6F"/>
    <w:rsid w:val="00CD68E5"/>
    <w:rsid w:val="00CE124E"/>
    <w:rsid w:val="00CE378E"/>
    <w:rsid w:val="00CF350E"/>
    <w:rsid w:val="00D0434A"/>
    <w:rsid w:val="00D06396"/>
    <w:rsid w:val="00D12C3B"/>
    <w:rsid w:val="00D17732"/>
    <w:rsid w:val="00D21187"/>
    <w:rsid w:val="00D219EF"/>
    <w:rsid w:val="00D25F38"/>
    <w:rsid w:val="00D27001"/>
    <w:rsid w:val="00D56D00"/>
    <w:rsid w:val="00D77992"/>
    <w:rsid w:val="00DA2D41"/>
    <w:rsid w:val="00DA6FC9"/>
    <w:rsid w:val="00DB3EF9"/>
    <w:rsid w:val="00DB557C"/>
    <w:rsid w:val="00DB5BA3"/>
    <w:rsid w:val="00DC7931"/>
    <w:rsid w:val="00DD0266"/>
    <w:rsid w:val="00DD19C2"/>
    <w:rsid w:val="00DE0DAE"/>
    <w:rsid w:val="00DE4AE9"/>
    <w:rsid w:val="00DE5C7F"/>
    <w:rsid w:val="00DF343C"/>
    <w:rsid w:val="00E10360"/>
    <w:rsid w:val="00E17587"/>
    <w:rsid w:val="00E2792C"/>
    <w:rsid w:val="00E35AEB"/>
    <w:rsid w:val="00E373CD"/>
    <w:rsid w:val="00E44206"/>
    <w:rsid w:val="00E51560"/>
    <w:rsid w:val="00E53D6C"/>
    <w:rsid w:val="00E614EA"/>
    <w:rsid w:val="00E63190"/>
    <w:rsid w:val="00E7578F"/>
    <w:rsid w:val="00E84DA9"/>
    <w:rsid w:val="00E85788"/>
    <w:rsid w:val="00E9641B"/>
    <w:rsid w:val="00EA77FE"/>
    <w:rsid w:val="00EB4C07"/>
    <w:rsid w:val="00EB5169"/>
    <w:rsid w:val="00EC1C0F"/>
    <w:rsid w:val="00ED072B"/>
    <w:rsid w:val="00ED3545"/>
    <w:rsid w:val="00EE1086"/>
    <w:rsid w:val="00EE5AA9"/>
    <w:rsid w:val="00EE7AD2"/>
    <w:rsid w:val="00F015B6"/>
    <w:rsid w:val="00F02543"/>
    <w:rsid w:val="00F303E8"/>
    <w:rsid w:val="00F3308D"/>
    <w:rsid w:val="00F338E9"/>
    <w:rsid w:val="00F43FB9"/>
    <w:rsid w:val="00F508AE"/>
    <w:rsid w:val="00F5299E"/>
    <w:rsid w:val="00F65C96"/>
    <w:rsid w:val="00F76DBA"/>
    <w:rsid w:val="00F85E07"/>
    <w:rsid w:val="00FA3E94"/>
    <w:rsid w:val="00FA6108"/>
    <w:rsid w:val="00FE0E3C"/>
    <w:rsid w:val="00FE19C4"/>
    <w:rsid w:val="00FF059A"/>
    <w:rsid w:val="00F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316F3"/>
  <w15:docId w15:val="{F42878CC-309B-4AE8-A5C1-2C895739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6D0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D3E6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C35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D3E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C35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F02543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7741E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,Page Header,*Header,Cover Page,Recovery Plan - Header,hdr,Header A,headerU,Program Title,index,hd,foote,Letterhead Heading,page-header,ph,Chapter Name,H-PDID,h7,h8,Section Header,1 (not to be included in TOC)"/>
    <w:basedOn w:val="Normal"/>
    <w:link w:val="HeaderChar"/>
    <w:uiPriority w:val="99"/>
    <w:rsid w:val="00E10360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Page Header Char,*Header Char,Cover Page Char,Recovery Plan - Header Char,hdr Char,Header A Char,headerU Char,Program Title Char,index Char,hd Char,foote Char,Letterhead Heading Char,page-header Char,ph Char,Chapter Name Char,h7 Char"/>
    <w:link w:val="Header"/>
    <w:uiPriority w:val="99"/>
    <w:rsid w:val="00E1036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103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10360"/>
    <w:rPr>
      <w:sz w:val="24"/>
      <w:szCs w:val="24"/>
    </w:rPr>
  </w:style>
  <w:style w:type="character" w:customStyle="1" w:styleId="Heading5Char">
    <w:name w:val="Heading 5 Char"/>
    <w:link w:val="Heading5"/>
    <w:uiPriority w:val="9"/>
    <w:rsid w:val="00F02543"/>
    <w:rPr>
      <w:b/>
      <w:bCs/>
    </w:rPr>
  </w:style>
  <w:style w:type="paragraph" w:styleId="ListParagraph">
    <w:name w:val="List Paragraph"/>
    <w:basedOn w:val="Normal"/>
    <w:uiPriority w:val="34"/>
    <w:qFormat/>
    <w:rsid w:val="00F0254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02543"/>
  </w:style>
  <w:style w:type="character" w:styleId="Strong">
    <w:name w:val="Strong"/>
    <w:qFormat/>
    <w:rsid w:val="00F02543"/>
    <w:rPr>
      <w:b/>
      <w:bCs/>
    </w:rPr>
  </w:style>
  <w:style w:type="character" w:styleId="Hyperlink">
    <w:name w:val="Hyperlink"/>
    <w:uiPriority w:val="99"/>
    <w:unhideWhenUsed/>
    <w:rsid w:val="00F02543"/>
    <w:rPr>
      <w:color w:val="0000FF"/>
      <w:u w:val="single"/>
    </w:rPr>
  </w:style>
  <w:style w:type="character" w:customStyle="1" w:styleId="Heading2Char">
    <w:name w:val="Heading 2 Char"/>
    <w:link w:val="Heading2"/>
    <w:semiHidden/>
    <w:rsid w:val="00BC35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semiHidden/>
    <w:rsid w:val="00BC35F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Default">
    <w:name w:val="Default"/>
    <w:rsid w:val="004C59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link w:val="Heading1"/>
    <w:rsid w:val="00CD3E6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semiHidden/>
    <w:rsid w:val="00CD3E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ColorfulList-Accent1Char">
    <w:name w:val="Colorful List - Accent 1 Char"/>
    <w:link w:val="ColorfulList-Accent1"/>
    <w:uiPriority w:val="34"/>
    <w:locked/>
    <w:rsid w:val="00906A37"/>
    <w:rPr>
      <w:rFonts w:ascii="Calibri" w:eastAsia="Times New Roman" w:hAnsi="Calibri" w:cs="Times New Roman"/>
    </w:rPr>
  </w:style>
  <w:style w:type="paragraph" w:styleId="BodyText3">
    <w:name w:val="Body Text 3"/>
    <w:basedOn w:val="Normal"/>
    <w:link w:val="BodyText3Char"/>
    <w:unhideWhenUsed/>
    <w:rsid w:val="00906A37"/>
    <w:pPr>
      <w:spacing w:after="120"/>
      <w:jc w:val="both"/>
    </w:pPr>
    <w:rPr>
      <w:sz w:val="16"/>
      <w:szCs w:val="16"/>
    </w:rPr>
  </w:style>
  <w:style w:type="character" w:customStyle="1" w:styleId="BodyText3Char">
    <w:name w:val="Body Text 3 Char"/>
    <w:link w:val="BodyText3"/>
    <w:rsid w:val="00906A37"/>
    <w:rPr>
      <w:sz w:val="16"/>
      <w:szCs w:val="16"/>
    </w:rPr>
  </w:style>
  <w:style w:type="character" w:customStyle="1" w:styleId="hl">
    <w:name w:val="hl"/>
    <w:rsid w:val="00906A37"/>
  </w:style>
  <w:style w:type="character" w:customStyle="1" w:styleId="bold">
    <w:name w:val="bold"/>
    <w:rsid w:val="00906A37"/>
  </w:style>
  <w:style w:type="paragraph" w:customStyle="1" w:styleId="workdescription">
    <w:name w:val="work_description"/>
    <w:basedOn w:val="Normal"/>
    <w:rsid w:val="00906A37"/>
    <w:pPr>
      <w:spacing w:before="100" w:beforeAutospacing="1" w:after="100" w:afterAutospacing="1"/>
    </w:pPr>
  </w:style>
  <w:style w:type="table" w:styleId="ColorfulList-Accent1">
    <w:name w:val="Colorful List Accent 1"/>
    <w:basedOn w:val="TableNormal"/>
    <w:link w:val="ColorfulList-Accent1Char"/>
    <w:uiPriority w:val="34"/>
    <w:rsid w:val="00906A37"/>
    <w:rPr>
      <w:rFonts w:ascii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Heading8Char">
    <w:name w:val="Heading 8 Char"/>
    <w:link w:val="Heading8"/>
    <w:semiHidden/>
    <w:rsid w:val="0097741E"/>
    <w:rPr>
      <w:rFonts w:ascii="Calibri" w:eastAsia="Times New Roman" w:hAnsi="Calibri" w:cs="Times New Roman"/>
      <w:i/>
      <w:iCs/>
      <w:sz w:val="24"/>
      <w:szCs w:val="24"/>
    </w:rPr>
  </w:style>
  <w:style w:type="paragraph" w:styleId="NoSpacing">
    <w:name w:val="No Spacing"/>
    <w:uiPriority w:val="99"/>
    <w:qFormat/>
    <w:rsid w:val="00C349C5"/>
    <w:rPr>
      <w:rFonts w:ascii="Calibri" w:hAnsi="Calibri"/>
      <w:sz w:val="22"/>
      <w:szCs w:val="22"/>
    </w:rPr>
  </w:style>
  <w:style w:type="paragraph" w:customStyle="1" w:styleId="Body">
    <w:name w:val="Body"/>
    <w:rsid w:val="00C349C5"/>
    <w:rPr>
      <w:rFonts w:eastAsia="Arial Unicode MS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rsid w:val="00C349C5"/>
    <w:pPr>
      <w:numPr>
        <w:numId w:val="2"/>
      </w:numPr>
    </w:pPr>
  </w:style>
  <w:style w:type="paragraph" w:styleId="BodyTextIndent">
    <w:name w:val="Body Text Indent"/>
    <w:basedOn w:val="Normal"/>
    <w:link w:val="BodyTextIndentChar"/>
    <w:rsid w:val="004F0080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4F0080"/>
    <w:rPr>
      <w:sz w:val="24"/>
      <w:szCs w:val="24"/>
    </w:rPr>
  </w:style>
  <w:style w:type="paragraph" w:customStyle="1" w:styleId="Standard2">
    <w:name w:val="Standard2"/>
    <w:basedOn w:val="Normal"/>
    <w:rsid w:val="002B4736"/>
    <w:pPr>
      <w:spacing w:before="60" w:after="60"/>
    </w:pPr>
    <w:rPr>
      <w:rFonts w:ascii="Arial" w:hAnsi="Arial"/>
      <w:b/>
      <w:noProof/>
      <w:sz w:val="20"/>
      <w:szCs w:val="20"/>
    </w:rPr>
  </w:style>
  <w:style w:type="paragraph" w:styleId="BodyText">
    <w:name w:val="Body Text"/>
    <w:basedOn w:val="Normal"/>
    <w:link w:val="BodyTextChar"/>
    <w:rsid w:val="00D219EF"/>
    <w:pPr>
      <w:spacing w:after="120"/>
    </w:pPr>
  </w:style>
  <w:style w:type="character" w:customStyle="1" w:styleId="BodyTextChar">
    <w:name w:val="Body Text Char"/>
    <w:link w:val="BodyText"/>
    <w:rsid w:val="00D219EF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4904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ch-536498\Downloads\Fidility%20Sam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Fidility Sample.dotx</Template>
  <TotalTime>6</TotalTime>
  <Pages>4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Collabera</Company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Mastech-536498</dc:creator>
  <cp:lastModifiedBy>Preetham Rao</cp:lastModifiedBy>
  <cp:revision>5</cp:revision>
  <cp:lastPrinted>2017-04-04T22:07:00Z</cp:lastPrinted>
  <dcterms:created xsi:type="dcterms:W3CDTF">2026-06-01T15:09:00Z</dcterms:created>
  <dcterms:modified xsi:type="dcterms:W3CDTF">2026-06-01T15:34:00Z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d977278c5accc607112b4c01d6218f7e0c516ccd81a56d1340ec3a543d470952</vt:lpwstr>
  </property>
</Properties>
</file>